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FAB79A" w14:textId="77777777" w:rsidR="001F642B" w:rsidRDefault="001F642B">
      <w:r>
        <w:t>Q1</w:t>
      </w:r>
    </w:p>
    <w:p w14:paraId="31626E1B" w14:textId="77777777" w:rsidR="002D674B" w:rsidRDefault="002D674B">
      <w:r>
        <w:rPr>
          <w:noProof/>
          <w:lang w:eastAsia="en-CA"/>
        </w:rPr>
        <mc:AlternateContent>
          <mc:Choice Requires="wpc">
            <w:drawing>
              <wp:inline distT="0" distB="0" distL="0" distR="0" wp14:anchorId="70A87A90" wp14:editId="0A72CCBE">
                <wp:extent cx="5486400" cy="7924800"/>
                <wp:effectExtent l="0" t="0" r="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286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4043564"/>
                            <a:ext cx="5486400" cy="388123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1357E4C" id="Canvas 4" o:spid="_x0000_s1026" editas="canvas" style="width:6in;height:624pt;mso-position-horizontal-relative:char;mso-position-vertical-relative:line" coordsize="54864,79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79248;visibility:visible;mso-wrap-style:square">
                  <v:fill o:detectmouseclick="t"/>
                  <v:path o:connecttype="none"/>
                </v:shape>
                <v:shape id="Picture 5" o:spid="_x0000_s1028" type="#_x0000_t75" style="position:absolute;width:47720;height:32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">
                  <v:imagedata r:id="rId7" o:title=""/>
                </v:shape>
                <v:shape id="Picture 20" o:spid="_x0000_s1029" type="#_x0000_t75" style="position:absolute;top:40435;width:54864;height:38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2826CF83" w14:textId="77777777" w:rsidR="002D674B" w:rsidRDefault="002D674B">
      <w:r>
        <w:rPr>
          <w:noProof/>
          <w:lang w:eastAsia="en-CA"/>
        </w:rPr>
        <w:lastRenderedPageBreak/>
        <mc:AlternateContent>
          <mc:Choice Requires="wpc">
            <w:drawing>
              <wp:inline distT="0" distB="0" distL="0" distR="0" wp14:anchorId="7125542F" wp14:editId="401B93FF">
                <wp:extent cx="5486400" cy="4137467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0193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275B605" id="Canvas 8" o:spid="_x0000_s1026" editas="canvas" style="width:6in;height:325.8pt;mso-position-horizontal-relative:char;mso-position-vertical-relative:line" coordsize="54864,41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">
                <v:shape id="_x0000_s1027" type="#_x0000_t75" style="position:absolute;width:54864;height:41370;visibility:visible;mso-wrap-style:square">
                  <v:fill o:detectmouseclick="t"/>
                  <v:path o:connecttype="none"/>
                </v:shape>
                <v:shape id="Picture 21" o:spid="_x0000_s1028" type="#_x0000_t75" style="position:absolute;width:54864;height:4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73F395ED" w14:textId="77777777" w:rsidR="001F642B" w:rsidRDefault="001F642B">
      <w:r>
        <w:t>Amplitude = 0.5</w:t>
      </w:r>
    </w:p>
    <w:p w14:paraId="62CB8DEC" w14:textId="77777777" w:rsidR="002D674B" w:rsidRDefault="001F642B">
      <w:r>
        <w:t>Period = 0.1 s</w:t>
      </w:r>
    </w:p>
    <w:p w14:paraId="36107512" w14:textId="77777777" w:rsidR="001F642B" w:rsidRDefault="001F642B">
      <w:r>
        <w:t xml:space="preserve">Frequency = </w:t>
      </w:r>
      <w:r w:rsidR="00A65EA5">
        <w:t>10</w:t>
      </w:r>
      <w:r>
        <w:t xml:space="preserve"> Hz</w:t>
      </w:r>
    </w:p>
    <w:p w14:paraId="30680151" w14:textId="77777777" w:rsidR="002D674B" w:rsidRDefault="002D674B"/>
    <w:p w14:paraId="210748BC" w14:textId="77777777" w:rsidR="002D674B" w:rsidRDefault="002D674B"/>
    <w:p w14:paraId="2F7E12A3" w14:textId="77777777" w:rsidR="002D674B" w:rsidRDefault="002D674B"/>
    <w:p w14:paraId="129DD5DA" w14:textId="77777777" w:rsidR="002D674B" w:rsidRDefault="002D674B"/>
    <w:p w14:paraId="4C21CF7B" w14:textId="77777777" w:rsidR="002D674B" w:rsidRDefault="002D674B"/>
    <w:p w14:paraId="48217FDE" w14:textId="77777777" w:rsidR="002D674B" w:rsidRDefault="002D674B"/>
    <w:p w14:paraId="48334DDA" w14:textId="77777777" w:rsidR="002D674B" w:rsidRDefault="002D674B"/>
    <w:p w14:paraId="733E74BE" w14:textId="77777777" w:rsidR="002D674B" w:rsidRDefault="002D674B"/>
    <w:p w14:paraId="3E1180FA" w14:textId="77777777" w:rsidR="002D674B" w:rsidRDefault="002D674B"/>
    <w:p w14:paraId="408DDCA6" w14:textId="77777777" w:rsidR="002D674B" w:rsidRDefault="002D674B"/>
    <w:p w14:paraId="1D56A060" w14:textId="77777777" w:rsidR="002D674B" w:rsidRDefault="002D674B"/>
    <w:p w14:paraId="1F535513" w14:textId="77777777" w:rsidR="002D674B" w:rsidRDefault="002D674B">
      <w:r>
        <w:lastRenderedPageBreak/>
        <w:t>Q2</w:t>
      </w:r>
    </w:p>
    <w:p w14:paraId="5AF37758" w14:textId="77777777" w:rsidR="002D674B" w:rsidRDefault="002D674B">
      <w:r>
        <w:rPr>
          <w:noProof/>
          <w:lang w:eastAsia="en-CA"/>
        </w:rPr>
        <mc:AlternateContent>
          <mc:Choice Requires="wpc">
            <w:drawing>
              <wp:inline distT="0" distB="0" distL="0" distR="0" wp14:anchorId="7D098077" wp14:editId="70924578">
                <wp:extent cx="5486400" cy="7562850"/>
                <wp:effectExtent l="0" t="0" r="0" b="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529" cy="3200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1614"/>
                            <a:ext cx="5486400" cy="388123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604D17E" id="Canvas 10" o:spid="_x0000_s1026" editas="canvas" style="width:6in;height:595.5pt;mso-position-horizontal-relative:char;mso-position-vertical-relative:line" coordsize="54864,75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">
                <v:shape id="_x0000_s1027" type="#_x0000_t75" style="position:absolute;width:54864;height:75628;visibility:visible;mso-wrap-style:square">
                  <v:fill o:detectmouseclick="t"/>
                  <v:path o:connecttype="none"/>
                </v:shape>
                <v:shape id="Picture 11" o:spid="_x0000_s1028" type="#_x0000_t75" style="position:absolute;width:48675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">
                  <v:imagedata r:id="rId13" o:title=""/>
                </v:shape>
                <v:shape id="Picture 18" o:spid="_x0000_s1029" type="#_x0000_t75" style="position:absolute;top:36816;width:54864;height:38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493642B6" w14:textId="77777777" w:rsidR="002D674B" w:rsidRDefault="002D674B">
      <w:r>
        <w:rPr>
          <w:noProof/>
          <w:lang w:eastAsia="en-CA"/>
        </w:rPr>
        <w:lastRenderedPageBreak/>
        <mc:AlternateContent>
          <mc:Choice Requires="wpc">
            <w:drawing>
              <wp:inline distT="0" distB="0" distL="0" distR="0" wp14:anchorId="368010B1" wp14:editId="6A0D3921">
                <wp:extent cx="5486400" cy="4084123"/>
                <wp:effectExtent l="0" t="0" r="0" b="0"/>
                <wp:docPr id="13" name="Canvas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993" cy="408368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BB9816F" id="Canvas 13" o:spid="_x0000_s1026" editas="canvas" style="width:6in;height:321.6pt;mso-position-horizontal-relative:char;mso-position-vertical-relative:line" coordsize="54864,40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">
                <v:shape id="_x0000_s1027" type="#_x0000_t75" style="position:absolute;width:54864;height:40836;visibility:visible;mso-wrap-style:square">
                  <v:fill o:detectmouseclick="t"/>
                  <v:path o:connecttype="none"/>
                </v:shape>
                <v:shape id="Picture 19" o:spid="_x0000_s1028" type="#_x0000_t75" style="position:absolute;width:54619;height:40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41AA0E7E" w14:textId="77777777" w:rsidR="00937186" w:rsidRDefault="00937186" w:rsidP="00937186">
      <w:r>
        <w:t>Amplitude = 1</w:t>
      </w:r>
    </w:p>
    <w:p w14:paraId="33FAD177" w14:textId="77777777" w:rsidR="00937186" w:rsidRDefault="00937186" w:rsidP="00937186">
      <w:r>
        <w:t>Period = 0.2 s</w:t>
      </w:r>
    </w:p>
    <w:p w14:paraId="384285F7" w14:textId="77777777" w:rsidR="00937186" w:rsidRDefault="00937186" w:rsidP="00937186">
      <w:r>
        <w:t>Frequency = 5 Hz</w:t>
      </w:r>
    </w:p>
    <w:p w14:paraId="6B1A365C" w14:textId="77777777" w:rsidR="002D674B" w:rsidRDefault="002D674B"/>
    <w:p w14:paraId="67A45B42" w14:textId="77777777" w:rsidR="002D674B" w:rsidRDefault="002D674B"/>
    <w:p w14:paraId="274DEC4A" w14:textId="77777777" w:rsidR="002D674B" w:rsidRDefault="002D674B"/>
    <w:p w14:paraId="736E8947" w14:textId="77777777" w:rsidR="002D674B" w:rsidRDefault="002D674B"/>
    <w:p w14:paraId="7295640C" w14:textId="77777777" w:rsidR="002D674B" w:rsidRDefault="002D674B"/>
    <w:p w14:paraId="682C18EB" w14:textId="77777777" w:rsidR="002D674B" w:rsidRDefault="002D674B"/>
    <w:p w14:paraId="7EC4D33F" w14:textId="77777777" w:rsidR="002D674B" w:rsidRDefault="002D674B"/>
    <w:p w14:paraId="5FE91CF5" w14:textId="77777777" w:rsidR="002D674B" w:rsidRDefault="002D674B"/>
    <w:p w14:paraId="0D08D3A0" w14:textId="77777777" w:rsidR="002D674B" w:rsidRDefault="002D674B"/>
    <w:p w14:paraId="26AB54D4" w14:textId="77777777" w:rsidR="002D674B" w:rsidRDefault="002D674B"/>
    <w:p w14:paraId="15E2093B" w14:textId="77777777" w:rsidR="002D674B" w:rsidRDefault="002D674B"/>
    <w:p w14:paraId="1B88E976" w14:textId="77777777" w:rsidR="002D674B" w:rsidRDefault="002D674B"/>
    <w:p w14:paraId="6E712337" w14:textId="77777777" w:rsidR="002D674B" w:rsidRDefault="002D674B">
      <w:r>
        <w:t>Q3</w:t>
      </w:r>
    </w:p>
    <w:p w14:paraId="0560DC89" w14:textId="77777777" w:rsidR="002D674B" w:rsidRDefault="002D674B">
      <w:r>
        <w:rPr>
          <w:noProof/>
          <w:lang w:eastAsia="en-CA"/>
        </w:rPr>
        <mc:AlternateContent>
          <mc:Choice Requires="wpc">
            <w:drawing>
              <wp:inline distT="0" distB="0" distL="0" distR="0" wp14:anchorId="1855973C" wp14:editId="26979005">
                <wp:extent cx="5486400" cy="7372350"/>
                <wp:effectExtent l="0" t="0" r="0" b="0"/>
                <wp:docPr id="17" name="Canvas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07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6094"/>
                            <a:ext cx="5267325" cy="372625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D23937D" id="Canvas 17" o:spid="_x0000_s1026" editas="canvas" style="width:6in;height:580.5pt;mso-position-horizontal-relative:char;mso-position-vertical-relative:line" coordsize="54864,73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">
                <v:shape id="_x0000_s1027" type="#_x0000_t75" style="position:absolute;width:54864;height:73723;visibility:visible;mso-wrap-style:square">
                  <v:fill o:detectmouseclick="t"/>
                  <v:path o:connecttype="none"/>
                </v:shape>
                <v:shape id="Picture 23" o:spid="_x0000_s1028" type="#_x0000_t75" style="position:absolute;width:54864;height:36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">
                  <v:imagedata r:id="rId19" o:title=""/>
                </v:shape>
                <v:shape id="Picture 24" o:spid="_x0000_s1029" type="#_x0000_t75" style="position:absolute;top:36460;width:52673;height:37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">
                  <v:imagedata r:id="rId20" o:title=""/>
                </v:shape>
                <w10:anchorlock/>
              </v:group>
            </w:pict>
          </mc:Fallback>
        </mc:AlternateContent>
      </w:r>
    </w:p>
    <w:p w14:paraId="6FF92871" w14:textId="77777777" w:rsidR="002D674B" w:rsidRDefault="00986B94">
      <w:r>
        <w:rPr>
          <w:noProof/>
          <w:lang w:eastAsia="en-CA"/>
        </w:rPr>
        <w:lastRenderedPageBreak/>
        <mc:AlternateContent>
          <mc:Choice Requires="wpc">
            <w:drawing>
              <wp:inline distT="0" distB="0" distL="0" distR="0" wp14:anchorId="1F7CE4A3" wp14:editId="155C0C5F">
                <wp:extent cx="5486400" cy="4137932"/>
                <wp:effectExtent l="0" t="0" r="0" b="0"/>
                <wp:docPr id="25" name="Canvas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0193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CBE521C" id="Canvas 25" o:spid="_x0000_s1026" editas="canvas" style="width:6in;height:325.8pt;mso-position-horizontal-relative:char;mso-position-vertical-relative:line" coordsize="54864,41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">
                <v:shape id="_x0000_s1027" type="#_x0000_t75" style="position:absolute;width:54864;height:41376;visibility:visible;mso-wrap-style:square">
                  <v:fill o:detectmouseclick="t"/>
                  <v:path o:connecttype="none"/>
                </v:shape>
                <v:shape id="Picture 26" o:spid="_x0000_s1028" type="#_x0000_t75" style="position:absolute;width:54864;height:4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44916B7D" w14:textId="77777777" w:rsidR="00D85E32" w:rsidRDefault="00D85E32" w:rsidP="00D85E32">
      <w:r>
        <w:t>Amplitude = 1, based on pulse height</w:t>
      </w:r>
    </w:p>
    <w:p w14:paraId="19D57EBE" w14:textId="77777777" w:rsidR="00D85E32" w:rsidRDefault="00D85E32" w:rsidP="00D85E32">
      <w:r>
        <w:t>Period = 0.5 s</w:t>
      </w:r>
    </w:p>
    <w:p w14:paraId="2E6BFAD1" w14:textId="77777777" w:rsidR="00D85E32" w:rsidRDefault="00D85E32" w:rsidP="00D85E32">
      <w:r>
        <w:t>Frequency = 2 Hz</w:t>
      </w:r>
    </w:p>
    <w:p w14:paraId="7F81FBD0" w14:textId="77777777" w:rsidR="00937186" w:rsidRDefault="00937186"/>
    <w:p w14:paraId="38A65D3D" w14:textId="77777777" w:rsidR="00937186" w:rsidRDefault="00937186"/>
    <w:p w14:paraId="6153BE9B" w14:textId="77777777" w:rsidR="00937186" w:rsidRDefault="00937186"/>
    <w:p w14:paraId="64C42B28" w14:textId="77777777" w:rsidR="00937186" w:rsidRDefault="00937186"/>
    <w:p w14:paraId="54B8781E" w14:textId="77777777" w:rsidR="00937186" w:rsidRDefault="00937186"/>
    <w:p w14:paraId="43E507E4" w14:textId="77777777" w:rsidR="00937186" w:rsidRDefault="00937186"/>
    <w:p w14:paraId="446C8C5F" w14:textId="77777777" w:rsidR="00937186" w:rsidRDefault="00937186"/>
    <w:p w14:paraId="1351EA7C" w14:textId="77777777" w:rsidR="00937186" w:rsidRDefault="00937186"/>
    <w:p w14:paraId="489D65F2" w14:textId="77777777" w:rsidR="00937186" w:rsidRDefault="00937186"/>
    <w:p w14:paraId="595CD904" w14:textId="77777777" w:rsidR="00937186" w:rsidRDefault="00937186"/>
    <w:p w14:paraId="59FE6211" w14:textId="77777777" w:rsidR="00937186" w:rsidRDefault="00937186"/>
    <w:p w14:paraId="48FC02D1" w14:textId="77777777" w:rsidR="00937186" w:rsidRDefault="00937186">
      <w:r>
        <w:lastRenderedPageBreak/>
        <w:t>Q4</w:t>
      </w:r>
    </w:p>
    <w:p w14:paraId="0704E7DE" w14:textId="77777777" w:rsidR="00937186" w:rsidRDefault="00937186">
      <w:r>
        <w:rPr>
          <w:noProof/>
          <w:lang w:eastAsia="en-CA"/>
        </w:rPr>
        <mc:AlternateContent>
          <mc:Choice Requires="wpc">
            <w:drawing>
              <wp:inline distT="0" distB="0" distL="0" distR="0" wp14:anchorId="0753531C" wp14:editId="22A80E4C">
                <wp:extent cx="5486400" cy="7334250"/>
                <wp:effectExtent l="0" t="0" r="0" b="0"/>
                <wp:docPr id="27" name="Canvas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07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3621470"/>
                            <a:ext cx="5248275" cy="3712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8513E20" id="Canvas 27" o:spid="_x0000_s1026" editas="canvas" style="width:6in;height:577.5pt;mso-position-horizontal-relative:char;mso-position-vertical-relative:line" coordsize="54864,73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">
                <v:shape id="_x0000_s1027" type="#_x0000_t75" style="position:absolute;width:54864;height:73342;visibility:visible;mso-wrap-style:square">
                  <v:fill o:detectmouseclick="t"/>
                  <v:path o:connecttype="none"/>
                </v:shape>
                <v:shape id="Picture 29" o:spid="_x0000_s1028" type="#_x0000_t75" style="position:absolute;width:54864;height:36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">
                  <v:imagedata r:id="rId25" o:title=""/>
                </v:shape>
                <v:shape id="Picture 30" o:spid="_x0000_s1029" type="#_x0000_t75" style="position:absolute;top:36214;width:52482;height:37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">
                  <v:imagedata r:id="rId26" o:title=""/>
                </v:shape>
                <w10:anchorlock/>
              </v:group>
            </w:pict>
          </mc:Fallback>
        </mc:AlternateContent>
      </w:r>
    </w:p>
    <w:p w14:paraId="623FDE41" w14:textId="77777777" w:rsidR="002D674B" w:rsidRDefault="002D674B"/>
    <w:p w14:paraId="473E3CB4" w14:textId="77777777" w:rsidR="002D674B" w:rsidRDefault="00937186">
      <w:r>
        <w:rPr>
          <w:noProof/>
          <w:lang w:eastAsia="en-CA"/>
        </w:rPr>
        <w:lastRenderedPageBreak/>
        <mc:AlternateContent>
          <mc:Choice Requires="wpc">
            <w:drawing>
              <wp:inline distT="0" distB="0" distL="0" distR="0" wp14:anchorId="24394B22" wp14:editId="21EACC0E">
                <wp:extent cx="5486400" cy="4314825"/>
                <wp:effectExtent l="0" t="0" r="0" b="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0639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3E4F5D" id="Canvas 28" o:spid="_x0000_s1026" editas="canvas" style="width:6in;height:339.75pt;mso-position-horizontal-relative:char;mso-position-vertical-relative:line" coordsize="54864,43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43148;visibility:visible;mso-wrap-style:square">
                  <v:fill o:detectmouseclick="t"/>
                  <v:path o:connecttype="none"/>
                </v:shape>
                <v:shape id="Picture 37" o:spid="_x0000_s1028" type="#_x0000_t75" style="position:absolute;width:54864;height:36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">
                  <v:imagedata r:id="rId28" o:title=""/>
                  <v:path arrowok="t"/>
                </v:shape>
                <w10:anchorlock/>
              </v:group>
            </w:pict>
          </mc:Fallback>
        </mc:AlternateContent>
      </w:r>
    </w:p>
    <w:p w14:paraId="39AB9E1B" w14:textId="77777777" w:rsidR="00096D60" w:rsidRDefault="00096D60" w:rsidP="00096D60">
      <w:r>
        <w:t>Amplitude = 1, based on pulse height</w:t>
      </w:r>
    </w:p>
    <w:p w14:paraId="07DD4E0D" w14:textId="77777777" w:rsidR="00096D60" w:rsidRDefault="00096D60" w:rsidP="00096D60">
      <w:r>
        <w:t>Period = 0.5 s</w:t>
      </w:r>
    </w:p>
    <w:p w14:paraId="5007ECD6" w14:textId="77777777" w:rsidR="00096D60" w:rsidRDefault="00096D60" w:rsidP="00096D60">
      <w:r>
        <w:t>Frequency = 2 Hz</w:t>
      </w:r>
    </w:p>
    <w:p w14:paraId="5B15BCB6" w14:textId="4B090D38" w:rsidR="00937186" w:rsidRDefault="00C067A7" w:rsidP="00C067A7">
      <w:pPr>
        <w:tabs>
          <w:tab w:val="left" w:pos="1410"/>
        </w:tabs>
      </w:pPr>
      <w:r>
        <w:tab/>
      </w:r>
    </w:p>
    <w:p w14:paraId="6BF56C54" w14:textId="77777777" w:rsidR="00937186" w:rsidRDefault="00937186"/>
    <w:p w14:paraId="4149C708" w14:textId="77777777" w:rsidR="00937186" w:rsidRDefault="00937186"/>
    <w:p w14:paraId="466542C4" w14:textId="77777777" w:rsidR="00937186" w:rsidRDefault="00937186"/>
    <w:p w14:paraId="35BF3045" w14:textId="77777777" w:rsidR="00937186" w:rsidRDefault="00937186"/>
    <w:p w14:paraId="02ABA375" w14:textId="77777777" w:rsidR="00937186" w:rsidRDefault="00937186"/>
    <w:p w14:paraId="0DAA718F" w14:textId="77777777" w:rsidR="00937186" w:rsidRDefault="00937186"/>
    <w:p w14:paraId="5ED33B50" w14:textId="77777777" w:rsidR="00937186" w:rsidRDefault="00937186"/>
    <w:p w14:paraId="68975E07" w14:textId="31F4F068" w:rsidR="00937186" w:rsidRDefault="00937186"/>
    <w:p w14:paraId="1CB79CDA" w14:textId="77777777" w:rsidR="00C067A7" w:rsidRDefault="00C067A7"/>
    <w:p w14:paraId="11FF16F3" w14:textId="77777777" w:rsidR="00937186" w:rsidRDefault="00937186">
      <w:r>
        <w:lastRenderedPageBreak/>
        <w:t>Q5</w:t>
      </w:r>
    </w:p>
    <w:p w14:paraId="02202B0B" w14:textId="77777777" w:rsidR="00937186" w:rsidRDefault="00ED008E">
      <w:r>
        <w:rPr>
          <w:noProof/>
          <w:lang w:eastAsia="en-CA"/>
        </w:rPr>
        <mc:AlternateContent>
          <mc:Choice Requires="wpc">
            <w:drawing>
              <wp:inline distT="0" distB="0" distL="0" distR="0" wp14:anchorId="4AB80F4E" wp14:editId="122FEE58">
                <wp:extent cx="5486400" cy="7839074"/>
                <wp:effectExtent l="0" t="0" r="0" b="0"/>
                <wp:docPr id="33" name="Canvas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4563" cy="3533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7320"/>
                            <a:ext cx="5486400" cy="38811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831263A" id="Canvas 33" o:spid="_x0000_s1026" editas="canvas" style="width:6in;height:617.25pt;mso-position-horizontal-relative:char;mso-position-vertical-relative:line" coordsize="54864,78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">
                <v:shape id="_x0000_s1027" type="#_x0000_t75" style="position:absolute;width:54864;height:78384;visibility:visible;mso-wrap-style:square">
                  <v:fill o:detectmouseclick="t"/>
                  <v:path o:connecttype="none"/>
                </v:shape>
                <v:shape id="Picture 34" o:spid="_x0000_s1028" type="#_x0000_t75" style="position:absolute;width:53745;height:35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">
                  <v:imagedata r:id="rId31" o:title=""/>
                </v:shape>
                <v:shape id="Picture 38" o:spid="_x0000_s1029" type="#_x0000_t75" style="position:absolute;top:39573;width:54864;height:38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">
                  <v:imagedata r:id="rId32" o:title=""/>
                </v:shape>
                <w10:anchorlock/>
              </v:group>
            </w:pict>
          </mc:Fallback>
        </mc:AlternateContent>
      </w:r>
    </w:p>
    <w:p w14:paraId="271FF268" w14:textId="77777777" w:rsidR="00ED008E" w:rsidRDefault="00ED008E">
      <w:r>
        <w:rPr>
          <w:noProof/>
          <w:lang w:eastAsia="en-CA"/>
        </w:rPr>
        <w:lastRenderedPageBreak/>
        <mc:AlternateContent>
          <mc:Choice Requires="wpc">
            <w:drawing>
              <wp:inline distT="0" distB="0" distL="0" distR="0" wp14:anchorId="53D752A0" wp14:editId="0689A7DC">
                <wp:extent cx="5486400" cy="3191314"/>
                <wp:effectExtent l="0" t="0" r="0" b="9525"/>
                <wp:docPr id="36" name="Canvas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5531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36542AD" id="Canvas 36" o:spid="_x0000_s1026" editas="canvas" style="width:6in;height:251.3pt;mso-position-horizontal-relative:char;mso-position-vertical-relative:line" coordsize="54864,31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">
                <v:shape id="_x0000_s1027" type="#_x0000_t75" style="position:absolute;width:54864;height:31908;visibility:visible;mso-wrap-style:square">
                  <v:fill o:detectmouseclick="t"/>
                  <v:path o:connecttype="none"/>
                </v:shape>
                <v:shape id="Picture 39" o:spid="_x0000_s1028" type="#_x0000_t75" style="position:absolute;width:54864;height:31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">
                  <v:imagedata r:id="rId34" o:title=""/>
                </v:shape>
                <w10:anchorlock/>
              </v:group>
            </w:pict>
          </mc:Fallback>
        </mc:AlternateContent>
      </w:r>
    </w:p>
    <w:p w14:paraId="0FA3361C" w14:textId="77777777" w:rsidR="002155D2" w:rsidRDefault="002155D2" w:rsidP="002155D2">
      <w:r>
        <w:t>Amplitude = 3.85</w:t>
      </w:r>
    </w:p>
    <w:p w14:paraId="035F8EBE" w14:textId="77777777" w:rsidR="002155D2" w:rsidRDefault="002155D2" w:rsidP="002155D2">
      <w:r>
        <w:t>Period = 0.1 s</w:t>
      </w:r>
    </w:p>
    <w:p w14:paraId="03F3B5D7" w14:textId="77777777" w:rsidR="002155D2" w:rsidRDefault="002155D2" w:rsidP="002155D2">
      <w:r>
        <w:t>Frequency = 10 Hz</w:t>
      </w:r>
    </w:p>
    <w:p w14:paraId="3793B007" w14:textId="77777777" w:rsidR="00ED008E" w:rsidRDefault="00ED008E"/>
    <w:p w14:paraId="37D4DBDA" w14:textId="77777777" w:rsidR="002155D2" w:rsidRDefault="002155D2"/>
    <w:p w14:paraId="7C0315D4" w14:textId="77777777" w:rsidR="002155D2" w:rsidRDefault="002155D2"/>
    <w:p w14:paraId="1D696BD7" w14:textId="77777777" w:rsidR="002155D2" w:rsidRDefault="002155D2"/>
    <w:p w14:paraId="705ADA77" w14:textId="77777777" w:rsidR="002155D2" w:rsidRDefault="002155D2"/>
    <w:p w14:paraId="687BEC62" w14:textId="77777777" w:rsidR="002155D2" w:rsidRDefault="002155D2"/>
    <w:p w14:paraId="75284DD4" w14:textId="77777777" w:rsidR="002155D2" w:rsidRDefault="002155D2"/>
    <w:p w14:paraId="263EC33D" w14:textId="77777777" w:rsidR="002155D2" w:rsidRDefault="002155D2"/>
    <w:p w14:paraId="50D4D380" w14:textId="77777777" w:rsidR="002155D2" w:rsidRDefault="002155D2"/>
    <w:p w14:paraId="0FC2B543" w14:textId="77777777" w:rsidR="002155D2" w:rsidRDefault="002155D2"/>
    <w:p w14:paraId="3BB08410" w14:textId="77777777" w:rsidR="002155D2" w:rsidRDefault="002155D2"/>
    <w:p w14:paraId="7DC7208B" w14:textId="77777777" w:rsidR="002155D2" w:rsidRDefault="002155D2"/>
    <w:p w14:paraId="5B386051" w14:textId="77777777" w:rsidR="002155D2" w:rsidRDefault="002155D2"/>
    <w:p w14:paraId="1CD3EBF4" w14:textId="77777777" w:rsidR="002155D2" w:rsidRDefault="002155D2"/>
    <w:p w14:paraId="090FB208" w14:textId="77777777" w:rsidR="002155D2" w:rsidRDefault="002155D2">
      <w:r>
        <w:lastRenderedPageBreak/>
        <w:t>Q6</w:t>
      </w:r>
    </w:p>
    <w:p w14:paraId="3A2D8DD6" w14:textId="77777777" w:rsidR="002155D2" w:rsidRDefault="001B3F33">
      <w:r>
        <w:rPr>
          <w:noProof/>
          <w:lang w:eastAsia="en-CA"/>
        </w:rPr>
        <mc:AlternateContent>
          <mc:Choice Requires="wpc">
            <w:drawing>
              <wp:inline distT="0" distB="0" distL="0" distR="0" wp14:anchorId="69F94D54" wp14:editId="1C188861">
                <wp:extent cx="5486400" cy="7820024"/>
                <wp:effectExtent l="0" t="0" r="0" b="0"/>
                <wp:docPr id="41" name="Canvas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07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3938154"/>
                            <a:ext cx="5486400" cy="388123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42E93C8" id="Canvas 41" o:spid="_x0000_s1026" editas="canvas" style="width:6in;height:615.75pt;mso-position-horizontal-relative:char;mso-position-vertical-relative:line" coordsize="54864,78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">
                <v:shape id="_x0000_s1027" type="#_x0000_t75" style="position:absolute;width:54864;height:78193;visibility:visible;mso-wrap-style:square">
                  <v:fill o:detectmouseclick="t"/>
                  <v:path o:connecttype="none"/>
                </v:shape>
                <v:shape id="Picture 42" o:spid="_x0000_s1028" type="#_x0000_t75" style="position:absolute;width:54864;height:36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">
                  <v:imagedata r:id="rId37" o:title=""/>
                </v:shape>
                <v:shape id="Picture 44" o:spid="_x0000_s1029" type="#_x0000_t75" style="position:absolute;top:39381;width:54864;height:38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">
                  <v:imagedata r:id="rId38" o:title=""/>
                </v:shape>
                <w10:anchorlock/>
              </v:group>
            </w:pict>
          </mc:Fallback>
        </mc:AlternateContent>
      </w:r>
    </w:p>
    <w:p w14:paraId="00A715AD" w14:textId="77777777" w:rsidR="00EF15A3" w:rsidRDefault="00EF15A3">
      <w:r>
        <w:lastRenderedPageBreak/>
        <w:t>Comments on Periodicity:</w:t>
      </w:r>
    </w:p>
    <w:p w14:paraId="24F7338A" w14:textId="77777777" w:rsidR="00EF15A3" w:rsidRDefault="00EF15A3"/>
    <w:p w14:paraId="3A80F69F" w14:textId="77777777" w:rsidR="00EF15A3" w:rsidRDefault="00EF15A3"/>
    <w:p w14:paraId="00820DAA" w14:textId="77777777" w:rsidR="00EF15A3" w:rsidRDefault="00EF15A3">
      <w:r>
        <w:t>Q7</w:t>
      </w:r>
    </w:p>
    <w:p w14:paraId="1852F11A" w14:textId="77777777" w:rsidR="00EF15A3" w:rsidRDefault="00EF15A3">
      <w:r>
        <w:rPr>
          <w:noProof/>
          <w:lang w:eastAsia="en-CA"/>
        </w:rPr>
        <mc:AlternateContent>
          <mc:Choice Requires="wpc">
            <w:drawing>
              <wp:inline distT="0" distB="0" distL="0" distR="0" wp14:anchorId="7434A430" wp14:editId="228BB30F">
                <wp:extent cx="5486400" cy="7067550"/>
                <wp:effectExtent l="0" t="0" r="0" b="0"/>
                <wp:docPr id="45" name="Canvas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07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1773"/>
                            <a:ext cx="5486400" cy="315577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7B370AD" id="Canvas 45" o:spid="_x0000_s1026" editas="canvas" style="width:6in;height:556.5pt;mso-position-horizontal-relative:char;mso-position-vertical-relative:line" coordsize="54864,70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">
                <v:shape id="_x0000_s1027" type="#_x0000_t75" style="position:absolute;width:54864;height:70675;visibility:visible;mso-wrap-style:square">
                  <v:fill o:detectmouseclick="t"/>
                  <v:path o:connecttype="none"/>
                </v:shape>
                <v:shape id="Picture 46" o:spid="_x0000_s1028" type="#_x0000_t75" style="position:absolute;width:54864;height:36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">
                  <v:imagedata r:id="rId41" o:title=""/>
                </v:shape>
                <v:shape id="Picture 47" o:spid="_x0000_s1029" type="#_x0000_t75" style="position:absolute;top:39117;width:54864;height:31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">
                  <v:imagedata r:id="rId42" o:title=""/>
                </v:shape>
                <w10:anchorlock/>
              </v:group>
            </w:pict>
          </mc:Fallback>
        </mc:AlternateContent>
      </w:r>
    </w:p>
    <w:p w14:paraId="40F82AB8" w14:textId="23582369" w:rsidR="00177C35" w:rsidRDefault="00177C35">
      <w:r>
        <w:lastRenderedPageBreak/>
        <w:t>Bandwidth – Because it is a pulse, there is no bandwidth</w:t>
      </w:r>
    </w:p>
    <w:p w14:paraId="07532E1E" w14:textId="03D588FC" w:rsidR="00C067A7" w:rsidRDefault="00C067A7">
      <w:r>
        <w:t>8-9</w:t>
      </w:r>
    </w:p>
    <w:p w14:paraId="0B8BA3A2" w14:textId="77777777" w:rsidR="00177C35" w:rsidRDefault="00177C35">
      <w:r>
        <w:rPr>
          <w:noProof/>
          <w:lang w:eastAsia="en-CA"/>
        </w:rPr>
        <w:lastRenderedPageBreak/>
        <mc:AlternateContent>
          <mc:Choice Requires="wpc">
            <w:drawing>
              <wp:inline distT="0" distB="0" distL="0" distR="0" wp14:anchorId="64611665" wp14:editId="7BA5199F">
                <wp:extent cx="5486400" cy="7943850"/>
                <wp:effectExtent l="0" t="0" r="0" b="0"/>
                <wp:docPr id="48" name="Canvas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07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3829564"/>
                            <a:ext cx="4780952" cy="411428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3DC1F9D" id="Canvas 48" o:spid="_x0000_s1026" editas="canvas" style="width:6in;height:625.5pt;mso-position-horizontal-relative:char;mso-position-vertical-relative:line" coordsize="54864,79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">
                <v:shape id="_x0000_s1027" type="#_x0000_t75" style="position:absolute;width:54864;height:79438;visibility:visible;mso-wrap-style:square">
                  <v:fill o:detectmouseclick="t"/>
                  <v:path o:connecttype="none"/>
                </v:shape>
                <v:shape id="Picture 49" o:spid="_x0000_s1028" type="#_x0000_t75" style="position:absolute;width:54864;height:36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">
                  <v:imagedata r:id="rId45" o:title=""/>
                </v:shape>
                <v:shape id="Picture 53" o:spid="_x0000_s1029" type="#_x0000_t75" style="position:absolute;top:38295;width:47809;height:4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">
                  <v:imagedata r:id="rId46" o:title=""/>
                </v:shape>
                <w10:anchorlock/>
              </v:group>
            </w:pict>
          </mc:Fallback>
        </mc:AlternateContent>
      </w:r>
    </w:p>
    <w:p w14:paraId="0711444A" w14:textId="77777777" w:rsidR="00033408" w:rsidRDefault="00033408">
      <w:r>
        <w:rPr>
          <w:noProof/>
          <w:lang w:eastAsia="en-CA"/>
        </w:rPr>
        <w:lastRenderedPageBreak/>
        <mc:AlternateContent>
          <mc:Choice Requires="wpc">
            <w:drawing>
              <wp:inline distT="0" distB="0" distL="0" distR="0" wp14:anchorId="07D4EF69" wp14:editId="0EF1525C">
                <wp:extent cx="5486400" cy="4095750"/>
                <wp:effectExtent l="0" t="0" r="0" b="0"/>
                <wp:docPr id="54" name="Canvas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516" cy="40957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2B8FB15" id="Canvas 54" o:spid="_x0000_s1026" editas="canvas" style="width:6in;height:322.5pt;mso-position-horizontal-relative:char;mso-position-vertical-relative:line" coordsize="54864,40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">
                <v:shape id="_x0000_s1027" type="#_x0000_t75" style="position:absolute;width:54864;height:40957;visibility:visible;mso-wrap-style:square">
                  <v:fill o:detectmouseclick="t"/>
                  <v:path o:connecttype="none"/>
                </v:shape>
                <v:shape id="Picture 55" o:spid="_x0000_s1028" type="#_x0000_t75" style="position:absolute;width:47595;height:40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">
                  <v:imagedata r:id="rId48" o:title=""/>
                </v:shape>
                <w10:anchorlock/>
              </v:group>
            </w:pict>
          </mc:Fallback>
        </mc:AlternateContent>
      </w:r>
    </w:p>
    <w:p w14:paraId="3C757478" w14:textId="77777777" w:rsidR="00033408" w:rsidRDefault="00033408"/>
    <w:p w14:paraId="0101F22B" w14:textId="02094F24" w:rsidR="00033408" w:rsidRDefault="006C3F38">
      <w:bookmarkStart w:id="0" w:name="_GoBack"/>
      <w:r>
        <w:t xml:space="preserve">The height of the Auto correlation equal to the value of the variance. </w:t>
      </w:r>
      <w:r w:rsidR="00033408">
        <w:t>For a small variance, the values of the random signal are less spread out, than that of a larger variance.</w:t>
      </w:r>
    </w:p>
    <w:bookmarkEnd w:id="0"/>
    <w:p w14:paraId="42B4158A" w14:textId="77777777" w:rsidR="00D951C7" w:rsidRDefault="00D951C7"/>
    <w:p w14:paraId="11AB38A3" w14:textId="6A9E084C" w:rsidR="00D951C7" w:rsidRDefault="00D951C7"/>
    <w:p w14:paraId="4BB12DFD" w14:textId="673E2FB4" w:rsidR="00D951C7" w:rsidRDefault="00D951C7"/>
    <w:p w14:paraId="57B902B4" w14:textId="6FA985F6" w:rsidR="00D951C7" w:rsidRDefault="00D951C7"/>
    <w:p w14:paraId="55850EA6" w14:textId="6C8FDFE0" w:rsidR="00D951C7" w:rsidRDefault="00D951C7"/>
    <w:p w14:paraId="668C91F4" w14:textId="39C827F7" w:rsidR="00D951C7" w:rsidRDefault="00D951C7"/>
    <w:p w14:paraId="4EB1FEE7" w14:textId="1D8CCB65" w:rsidR="00D951C7" w:rsidRDefault="00D951C7"/>
    <w:p w14:paraId="3D63B59D" w14:textId="353B0C4C" w:rsidR="00D951C7" w:rsidRDefault="00D951C7"/>
    <w:p w14:paraId="3553854B" w14:textId="602D653C" w:rsidR="00D951C7" w:rsidRDefault="00D951C7"/>
    <w:p w14:paraId="4891AA94" w14:textId="1749CC4E" w:rsidR="00D951C7" w:rsidRDefault="00D951C7"/>
    <w:p w14:paraId="052F8C54" w14:textId="0C272AA4" w:rsidR="00D951C7" w:rsidRDefault="00D951C7"/>
    <w:p w14:paraId="675538DD" w14:textId="77F502BC" w:rsidR="008048AA" w:rsidRDefault="008048AA">
      <w:r>
        <w:lastRenderedPageBreak/>
        <w:t>Part 2</w:t>
      </w:r>
    </w:p>
    <w:p w14:paraId="0D76D4AB" w14:textId="3EB88307" w:rsidR="008048AA" w:rsidRDefault="008048AA" w:rsidP="008048AA">
      <w:pPr>
        <w:pStyle w:val="ListParagraph"/>
        <w:numPr>
          <w:ilvl w:val="0"/>
          <w:numId w:val="1"/>
        </w:numPr>
      </w:pPr>
      <w:r>
        <w:t>Sine Wave</w:t>
      </w:r>
    </w:p>
    <w:p w14:paraId="2D74D622" w14:textId="11FCBB03" w:rsidR="00D951C7" w:rsidRDefault="008048AA">
      <w:r>
        <w:rPr>
          <w:noProof/>
          <w:lang w:eastAsia="en-CA"/>
        </w:rPr>
        <mc:AlternateContent>
          <mc:Choice Requires="wpc">
            <w:drawing>
              <wp:inline distT="0" distB="0" distL="0" distR="0" wp14:anchorId="21018866" wp14:editId="1F4D9C4F">
                <wp:extent cx="5420360" cy="5708267"/>
                <wp:effectExtent l="0" t="0" r="0" b="6985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60" y="0"/>
                            <a:ext cx="3774583" cy="28941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2984601"/>
                            <a:ext cx="4021409" cy="268770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219A8B8" id="Canvas 1" o:spid="_x0000_s1026" editas="canvas" style="width:426.8pt;height:449.45pt;mso-position-horizontal-relative:char;mso-position-vertical-relative:line" coordsize="54203,57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203;height:57080;visibility:visible;mso-wrap-style:square">
                  <v:fill o:detectmouseclick="t"/>
                  <v:path o:connecttype="none"/>
                </v:shape>
                <v:shape id="Picture 9" o:spid="_x0000_s1028" type="#_x0000_t75" style="position:absolute;width:37746;height:28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">
                  <v:imagedata r:id="rId51" o:title=""/>
                  <v:path arrowok="t"/>
                </v:shape>
                <v:shape id="Picture 12" o:spid="_x0000_s1029" type="#_x0000_t75" style="position:absolute;top:29846;width:40214;height:26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">
                  <v:imagedata r:id="rId52" o:title=""/>
                  <v:path arrowok="t"/>
                </v:shape>
                <w10:anchorlock/>
              </v:group>
            </w:pict>
          </mc:Fallback>
        </mc:AlternateContent>
      </w:r>
    </w:p>
    <w:p w14:paraId="279F211B" w14:textId="1C02A25C" w:rsidR="00706319" w:rsidRDefault="00A92FF1">
      <w:r>
        <w:t>S</w:t>
      </w:r>
      <w:r w:rsidR="00706319">
        <w:t>ource</w:t>
      </w:r>
      <w:r>
        <w:t>: Sine Wave</w:t>
      </w:r>
    </w:p>
    <w:p w14:paraId="1F9DBF42" w14:textId="55398137" w:rsidR="00706319" w:rsidRDefault="00706319">
      <w:r>
        <w:t>Bandwidth = 200 Hz</w:t>
      </w:r>
    </w:p>
    <w:p w14:paraId="1A1EEF34" w14:textId="372E2C4B" w:rsidR="00706319" w:rsidRDefault="00706319">
      <w:r>
        <w:t>Frequency = 100 Hz</w:t>
      </w:r>
    </w:p>
    <w:p w14:paraId="0166042E" w14:textId="7F723832" w:rsidR="00706319" w:rsidRDefault="00706319">
      <w:r>
        <w:t xml:space="preserve">Channel Power = 24.202 </w:t>
      </w:r>
      <w:proofErr w:type="spellStart"/>
      <w:r>
        <w:t>dBm</w:t>
      </w:r>
      <w:proofErr w:type="spellEnd"/>
    </w:p>
    <w:p w14:paraId="5BE2CA87" w14:textId="26807A55" w:rsidR="005B42C1" w:rsidRDefault="005B42C1"/>
    <w:p w14:paraId="29E1C7D3" w14:textId="77777777" w:rsidR="005B42C1" w:rsidRDefault="005B42C1"/>
    <w:p w14:paraId="218149B2" w14:textId="68DF8F5A" w:rsidR="008048AA" w:rsidRDefault="006C3F38" w:rsidP="008048AA">
      <w:pPr>
        <w:pStyle w:val="ListParagraph"/>
        <w:numPr>
          <w:ilvl w:val="0"/>
          <w:numId w:val="1"/>
        </w:numPr>
      </w:pPr>
      <w:r>
        <w:lastRenderedPageBreak/>
        <w:t>Triangular</w:t>
      </w:r>
      <w:r w:rsidR="008048AA">
        <w:t xml:space="preserve"> Wave</w:t>
      </w:r>
    </w:p>
    <w:p w14:paraId="2915C2CB" w14:textId="3B7734B3" w:rsidR="00B47E3B" w:rsidRDefault="00B47E3B" w:rsidP="00B47E3B">
      <w:r>
        <w:rPr>
          <w:noProof/>
          <w:lang w:eastAsia="en-CA"/>
        </w:rPr>
        <mc:AlternateContent>
          <mc:Choice Requires="wpc">
            <w:drawing>
              <wp:inline distT="0" distB="0" distL="0" distR="0" wp14:anchorId="72F8A0AA" wp14:editId="5B3DA3C6">
                <wp:extent cx="5698490" cy="5897552"/>
                <wp:effectExtent l="0" t="0" r="0" b="8255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"/>
                            <a:ext cx="4591210" cy="26406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2706624"/>
                            <a:ext cx="4721411" cy="315530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2064E5" id="Canvas 3" o:spid="_x0000_s1026" editas="canvas" style="width:448.7pt;height:464.35pt;mso-position-horizontal-relative:char;mso-position-vertical-relative:line" coordsize="56984,58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">
                <v:shape id="_x0000_s1027" type="#_x0000_t75" style="position:absolute;width:56984;height:58972;visibility:visible;mso-wrap-style:square">
                  <v:fill o:detectmouseclick="t"/>
                  <v:path o:connecttype="none"/>
                </v:shape>
                <v:shape id="Picture 14" o:spid="_x0000_s1028" type="#_x0000_t75" style="position:absolute;width:45912;height:26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">
                  <v:imagedata r:id="rId55" o:title=""/>
                  <v:path arrowok="t"/>
                </v:shape>
                <v:shape id="Picture 15" o:spid="_x0000_s1029" type="#_x0000_t75" style="position:absolute;top:27066;width:47214;height:31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">
                  <v:imagedata r:id="rId56" o:title=""/>
                  <v:path arrowok="t"/>
                </v:shape>
                <w10:anchorlock/>
              </v:group>
            </w:pict>
          </mc:Fallback>
        </mc:AlternateContent>
      </w:r>
    </w:p>
    <w:p w14:paraId="098BB2DB" w14:textId="77777777" w:rsidR="00A92FF1" w:rsidRDefault="00A92FF1" w:rsidP="00A92FF1">
      <w:r>
        <w:t>Sine wave: source</w:t>
      </w:r>
    </w:p>
    <w:p w14:paraId="4F59327B" w14:textId="2FCAAF28" w:rsidR="00A92FF1" w:rsidRDefault="00A92FF1" w:rsidP="00A92FF1">
      <w:r>
        <w:t xml:space="preserve">Bandwidth = </w:t>
      </w:r>
      <w:r w:rsidR="00EB2346">
        <w:t>10</w:t>
      </w:r>
      <w:r>
        <w:t xml:space="preserve"> Hz</w:t>
      </w:r>
    </w:p>
    <w:p w14:paraId="2BF277FE" w14:textId="77628CCB" w:rsidR="00A92FF1" w:rsidRDefault="00A92FF1" w:rsidP="00A92FF1">
      <w:r>
        <w:t xml:space="preserve">Frequency = </w:t>
      </w:r>
      <w:r w:rsidR="00EB2346">
        <w:t>5</w:t>
      </w:r>
      <w:r>
        <w:t xml:space="preserve"> Hz</w:t>
      </w:r>
    </w:p>
    <w:p w14:paraId="0FF226EA" w14:textId="51722490" w:rsidR="00A92FF1" w:rsidRDefault="00A92FF1" w:rsidP="00A92FF1">
      <w:r>
        <w:t xml:space="preserve">Channel </w:t>
      </w:r>
      <w:r w:rsidR="00EB2346">
        <w:t>Power = 24.001</w:t>
      </w:r>
      <w:r>
        <w:t xml:space="preserve"> </w:t>
      </w:r>
      <w:proofErr w:type="spellStart"/>
      <w:r>
        <w:t>dBm</w:t>
      </w:r>
      <w:proofErr w:type="spellEnd"/>
    </w:p>
    <w:p w14:paraId="672D9D4D" w14:textId="77777777" w:rsidR="00A92FF1" w:rsidRDefault="00A92FF1" w:rsidP="00B47E3B"/>
    <w:p w14:paraId="0D044002" w14:textId="192F1161" w:rsidR="00A92FF1" w:rsidRDefault="00A92FF1" w:rsidP="00B47E3B"/>
    <w:p w14:paraId="3DBA691D" w14:textId="335F6430" w:rsidR="00185AA4" w:rsidRDefault="00185AA4" w:rsidP="00B47E3B"/>
    <w:p w14:paraId="6D93596E" w14:textId="646F29C6" w:rsidR="00185AA4" w:rsidRDefault="00773FE9" w:rsidP="00773FE9">
      <w:pPr>
        <w:pStyle w:val="ListParagraph"/>
        <w:numPr>
          <w:ilvl w:val="0"/>
          <w:numId w:val="1"/>
        </w:numPr>
      </w:pPr>
      <w:r>
        <w:lastRenderedPageBreak/>
        <w:t xml:space="preserve">Pulse </w:t>
      </w:r>
    </w:p>
    <w:p w14:paraId="4645C1A4" w14:textId="77777777" w:rsidR="004C1544" w:rsidRDefault="00773FE9" w:rsidP="004C1544">
      <w:pPr>
        <w:ind w:left="360"/>
      </w:pPr>
      <w:r>
        <w:rPr>
          <w:noProof/>
          <w:lang w:eastAsia="en-CA"/>
        </w:rPr>
        <mc:AlternateContent>
          <mc:Choice Requires="wpc">
            <w:drawing>
              <wp:inline distT="0" distB="0" distL="0" distR="0" wp14:anchorId="342EB3B7" wp14:editId="199D097C">
                <wp:extent cx="5156835" cy="6561734"/>
                <wp:effectExtent l="0" t="0" r="5715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5156835" cy="30650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4992"/>
                            <a:ext cx="5156835" cy="344646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253C08" id="Canvas 7" o:spid="_x0000_s1026" editas="canvas" style="width:406.05pt;height:516.65pt;mso-position-horizontal-relative:char;mso-position-vertical-relative:line" coordsize="51568,656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">
                <v:shape id="_x0000_s1027" type="#_x0000_t75" style="position:absolute;width:51568;height:65614;visibility:visible;mso-wrap-style:square">
                  <v:fill o:detectmouseclick="t"/>
                  <v:path o:connecttype="none"/>
                </v:shape>
                <v:shape id="Picture 35" o:spid="_x0000_s1028" type="#_x0000_t75" style="position:absolute;width:51568;height:3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">
                  <v:imagedata r:id="rId28" o:title=""/>
                  <v:path arrowok="t"/>
                </v:shape>
                <v:shape id="Picture 43" o:spid="_x0000_s1029" type="#_x0000_t75" style="position:absolute;top:31149;width:51568;height:3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">
                  <v:imagedata r:id="rId58" o:title=""/>
                  <v:path arrowok="t"/>
                </v:shape>
                <w10:anchorlock/>
              </v:group>
            </w:pict>
          </mc:Fallback>
        </mc:AlternateContent>
      </w:r>
    </w:p>
    <w:p w14:paraId="2A9EA7D9" w14:textId="1D8043B4" w:rsidR="008C77C0" w:rsidRDefault="008C77C0" w:rsidP="004C1544">
      <w:r>
        <w:t>Source: Pulse Wave 50%</w:t>
      </w:r>
    </w:p>
    <w:p w14:paraId="63E6546B" w14:textId="3955C621" w:rsidR="004C1544" w:rsidRDefault="00773FE9" w:rsidP="004C1544">
      <w:r>
        <w:t>Bandwidth = 10 Hz</w:t>
      </w:r>
    </w:p>
    <w:p w14:paraId="2127DD0C" w14:textId="77777777" w:rsidR="004C1544" w:rsidRDefault="00773FE9" w:rsidP="004C1544">
      <w:r>
        <w:t>Frequency = 5 Hz</w:t>
      </w:r>
    </w:p>
    <w:p w14:paraId="466B8A20" w14:textId="7BD15CEF" w:rsidR="00773FE9" w:rsidRDefault="00773FE9" w:rsidP="004C1544">
      <w:r>
        <w:t xml:space="preserve">Channel Power = </w:t>
      </w:r>
      <w:r w:rsidR="004C1544">
        <w:t xml:space="preserve">-3.210 k </w:t>
      </w:r>
      <w:proofErr w:type="spellStart"/>
      <w:r w:rsidR="004C1544">
        <w:t>dBm</w:t>
      </w:r>
      <w:proofErr w:type="spellEnd"/>
    </w:p>
    <w:p w14:paraId="27FD9447" w14:textId="7DC7D4BE" w:rsidR="004C1544" w:rsidRDefault="004C1544" w:rsidP="004C1544">
      <w:pPr>
        <w:pStyle w:val="ListParagraph"/>
        <w:numPr>
          <w:ilvl w:val="0"/>
          <w:numId w:val="1"/>
        </w:numPr>
      </w:pPr>
      <w:r>
        <w:lastRenderedPageBreak/>
        <w:t>Pulse</w:t>
      </w:r>
    </w:p>
    <w:p w14:paraId="76398265" w14:textId="26599016" w:rsidR="004C1544" w:rsidRDefault="004C1544" w:rsidP="004C1544">
      <w:r>
        <w:rPr>
          <w:noProof/>
          <w:lang w:eastAsia="en-CA"/>
        </w:rPr>
        <mc:AlternateContent>
          <mc:Choice Requires="wpc">
            <w:drawing>
              <wp:inline distT="0" distB="0" distL="0" distR="0" wp14:anchorId="54F961AD" wp14:editId="6B80BC2C">
                <wp:extent cx="5486400" cy="6927495"/>
                <wp:effectExtent l="0" t="0" r="0" b="6985"/>
                <wp:docPr id="50" name="Canvas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3223817"/>
                            <a:ext cx="5486400" cy="36667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5577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168631A" id="Canvas 50" o:spid="_x0000_s1026" editas="canvas" style="width:6in;height:545.45pt;mso-position-horizontal-relative:char;mso-position-vertical-relative:line" coordsize="54864,69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">
                <v:shape id="_x0000_s1027" type="#_x0000_t75" style="position:absolute;width:54864;height:69272;visibility:visible;mso-wrap-style:square">
                  <v:fill o:detectmouseclick="t"/>
                  <v:path o:connecttype="none"/>
                </v:shape>
                <v:shape id="Picture 51" o:spid="_x0000_s1028" type="#_x0000_t75" style="position:absolute;top:32238;width:54864;height:36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">
                  <v:imagedata r:id="rId58" o:title=""/>
                  <v:path arrowok="t"/>
                </v:shape>
                <v:shape id="Picture 52" o:spid="_x0000_s1029" type="#_x0000_t75" style="position:absolute;width:54864;height:31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">
                  <v:imagedata r:id="rId28" o:title=""/>
                  <v:path arrowok="t"/>
                </v:shape>
                <w10:anchorlock/>
              </v:group>
            </w:pict>
          </mc:Fallback>
        </mc:AlternateContent>
      </w:r>
    </w:p>
    <w:p w14:paraId="5561DD96" w14:textId="267EADE4" w:rsidR="004C1544" w:rsidRDefault="004C1544" w:rsidP="00773FE9">
      <w:pPr>
        <w:pStyle w:val="ListParagraph"/>
        <w:ind w:left="0"/>
      </w:pPr>
    </w:p>
    <w:sectPr w:rsidR="004C15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956ECB"/>
    <w:multiLevelType w:val="hybridMultilevel"/>
    <w:tmpl w:val="413CE6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74B"/>
    <w:rsid w:val="00033408"/>
    <w:rsid w:val="00096D60"/>
    <w:rsid w:val="00177C35"/>
    <w:rsid w:val="00185AA4"/>
    <w:rsid w:val="001B3F33"/>
    <w:rsid w:val="001F642B"/>
    <w:rsid w:val="002155D2"/>
    <w:rsid w:val="002D674B"/>
    <w:rsid w:val="00475F57"/>
    <w:rsid w:val="004C1544"/>
    <w:rsid w:val="005B42C1"/>
    <w:rsid w:val="005D2E11"/>
    <w:rsid w:val="006C3F38"/>
    <w:rsid w:val="00706319"/>
    <w:rsid w:val="00722DD4"/>
    <w:rsid w:val="00773FE9"/>
    <w:rsid w:val="007A028E"/>
    <w:rsid w:val="008048AA"/>
    <w:rsid w:val="00805CA3"/>
    <w:rsid w:val="00841F37"/>
    <w:rsid w:val="008C77C0"/>
    <w:rsid w:val="00937186"/>
    <w:rsid w:val="009732DD"/>
    <w:rsid w:val="00986B94"/>
    <w:rsid w:val="00A65EA5"/>
    <w:rsid w:val="00A92FF1"/>
    <w:rsid w:val="00B47E3B"/>
    <w:rsid w:val="00C067A7"/>
    <w:rsid w:val="00D85E32"/>
    <w:rsid w:val="00D951C7"/>
    <w:rsid w:val="00EB2346"/>
    <w:rsid w:val="00EC2CF9"/>
    <w:rsid w:val="00ED008E"/>
    <w:rsid w:val="00EF1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A5725"/>
  <w15:chartTrackingRefBased/>
  <w15:docId w15:val="{353ED482-315D-4510-9450-0A8B5871D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8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DB259F36.dotm</Template>
  <TotalTime>214</TotalTime>
  <Pages>19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Faruk</dc:creator>
  <cp:keywords/>
  <dc:description/>
  <cp:lastModifiedBy>Ismail Faruk</cp:lastModifiedBy>
  <cp:revision>19</cp:revision>
  <dcterms:created xsi:type="dcterms:W3CDTF">2018-09-18T17:53:00Z</dcterms:created>
  <dcterms:modified xsi:type="dcterms:W3CDTF">2018-09-20T19:05:00Z</dcterms:modified>
</cp:coreProperties>
</file>